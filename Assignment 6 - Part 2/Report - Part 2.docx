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C3FE7" w14:textId="77777777" w:rsidR="576062CF" w:rsidRPr="00EF5C98" w:rsidRDefault="576062CF" w:rsidP="00FD478C">
      <w:pPr>
        <w:rPr>
          <w:rFonts w:ascii="Times New Roman" w:hAnsi="Times New Roman" w:cs="Times New Roman"/>
          <w:sz w:val="24"/>
          <w:szCs w:val="24"/>
        </w:rPr>
      </w:pPr>
    </w:p>
    <w:p w14:paraId="3ADC46E7" w14:textId="77777777" w:rsidR="576062CF" w:rsidRPr="00EF5C98" w:rsidRDefault="576062CF" w:rsidP="00FD478C">
      <w:pPr>
        <w:rPr>
          <w:rFonts w:ascii="Times New Roman" w:hAnsi="Times New Roman" w:cs="Times New Roman"/>
          <w:sz w:val="24"/>
          <w:szCs w:val="24"/>
        </w:rPr>
      </w:pPr>
    </w:p>
    <w:p w14:paraId="2F98D86C" w14:textId="77777777" w:rsidR="576062CF" w:rsidRPr="00EF5C98" w:rsidRDefault="576062CF" w:rsidP="00FD478C">
      <w:pPr>
        <w:rPr>
          <w:rFonts w:ascii="Times New Roman" w:hAnsi="Times New Roman" w:cs="Times New Roman"/>
          <w:sz w:val="24"/>
          <w:szCs w:val="24"/>
        </w:rPr>
      </w:pPr>
    </w:p>
    <w:p w14:paraId="15B36C2C" w14:textId="77777777" w:rsidR="576062CF" w:rsidRPr="00EF5C98" w:rsidRDefault="576062CF" w:rsidP="00FD478C">
      <w:pPr>
        <w:rPr>
          <w:rFonts w:ascii="Times New Roman" w:hAnsi="Times New Roman" w:cs="Times New Roman"/>
          <w:sz w:val="24"/>
          <w:szCs w:val="24"/>
        </w:rPr>
      </w:pPr>
    </w:p>
    <w:p w14:paraId="1996A4ED" w14:textId="77777777" w:rsidR="0011164A" w:rsidRDefault="0011164A" w:rsidP="00FD478C">
      <w:pPr>
        <w:pStyle w:val="Title"/>
        <w:rPr>
          <w:rFonts w:ascii="Times New Roman" w:hAnsi="Times New Roman" w:cs="Times New Roman"/>
          <w:sz w:val="24"/>
          <w:szCs w:val="24"/>
        </w:rPr>
      </w:pPr>
    </w:p>
    <w:p w14:paraId="4D796018" w14:textId="77777777" w:rsidR="0011164A" w:rsidRDefault="0011164A" w:rsidP="00FD478C">
      <w:pPr>
        <w:pStyle w:val="Title"/>
        <w:rPr>
          <w:rFonts w:ascii="Times New Roman" w:hAnsi="Times New Roman" w:cs="Times New Roman"/>
          <w:sz w:val="24"/>
          <w:szCs w:val="24"/>
        </w:rPr>
      </w:pPr>
    </w:p>
    <w:p w14:paraId="22CA0B20" w14:textId="77777777" w:rsidR="00CB4C32" w:rsidRDefault="00CB4C32" w:rsidP="00FD478C">
      <w:pPr>
        <w:pStyle w:val="Title"/>
        <w:rPr>
          <w:rFonts w:ascii="Times New Roman" w:hAnsi="Times New Roman" w:cs="Times New Roman"/>
          <w:sz w:val="24"/>
          <w:szCs w:val="24"/>
        </w:rPr>
      </w:pPr>
    </w:p>
    <w:p w14:paraId="39D953AD" w14:textId="77777777" w:rsidR="00CB4C32" w:rsidRDefault="00CB4C32" w:rsidP="00FD478C">
      <w:pPr>
        <w:pStyle w:val="Title"/>
        <w:rPr>
          <w:rFonts w:ascii="Times New Roman" w:hAnsi="Times New Roman" w:cs="Times New Roman"/>
          <w:sz w:val="24"/>
          <w:szCs w:val="24"/>
        </w:rPr>
      </w:pPr>
    </w:p>
    <w:p w14:paraId="1F498BA9" w14:textId="2A004FAE" w:rsidR="576062CF" w:rsidRPr="00EF5C98" w:rsidRDefault="00DF5291" w:rsidP="00FD478C">
      <w:pPr>
        <w:pStyle w:val="Title"/>
        <w:rPr>
          <w:rFonts w:ascii="Times New Roman" w:hAnsi="Times New Roman" w:cs="Times New Roman"/>
          <w:sz w:val="24"/>
          <w:szCs w:val="24"/>
        </w:rPr>
      </w:pPr>
      <w:r>
        <w:rPr>
          <w:rFonts w:ascii="Times New Roman" w:hAnsi="Times New Roman" w:cs="Times New Roman"/>
          <w:sz w:val="24"/>
          <w:szCs w:val="24"/>
        </w:rPr>
        <w:t>Assignment</w:t>
      </w:r>
      <w:r w:rsidR="00CB4C32">
        <w:rPr>
          <w:rFonts w:ascii="Times New Roman" w:hAnsi="Times New Roman" w:cs="Times New Roman"/>
          <w:sz w:val="24"/>
          <w:szCs w:val="24"/>
        </w:rPr>
        <w:t xml:space="preserve"> </w:t>
      </w:r>
      <w:r w:rsidR="00E828E9">
        <w:rPr>
          <w:rFonts w:ascii="Times New Roman" w:hAnsi="Times New Roman" w:cs="Times New Roman"/>
          <w:sz w:val="24"/>
          <w:szCs w:val="24"/>
        </w:rPr>
        <w:t>6</w:t>
      </w:r>
      <w:r w:rsidR="007A24F4">
        <w:rPr>
          <w:rFonts w:ascii="Times New Roman" w:hAnsi="Times New Roman" w:cs="Times New Roman"/>
          <w:sz w:val="24"/>
          <w:szCs w:val="24"/>
        </w:rPr>
        <w:t xml:space="preserve"> (Part 2)</w:t>
      </w:r>
    </w:p>
    <w:p w14:paraId="637F844C" w14:textId="3C78644A" w:rsidR="576062CF" w:rsidRPr="00EF5C98" w:rsidRDefault="00FD478C" w:rsidP="00FD478C">
      <w:pPr>
        <w:pStyle w:val="Subtitle"/>
        <w:rPr>
          <w:rFonts w:ascii="Times New Roman" w:hAnsi="Times New Roman" w:cs="Times New Roman"/>
          <w:sz w:val="24"/>
          <w:szCs w:val="24"/>
        </w:rPr>
      </w:pPr>
      <w:r w:rsidRPr="00EF5C98">
        <w:rPr>
          <w:rFonts w:ascii="Times New Roman" w:hAnsi="Times New Roman" w:cs="Times New Roman"/>
          <w:sz w:val="24"/>
          <w:szCs w:val="24"/>
        </w:rPr>
        <w:t xml:space="preserve"> </w:t>
      </w:r>
    </w:p>
    <w:p w14:paraId="2E033067" w14:textId="1AA69069" w:rsidR="00FD478C" w:rsidRPr="00EF5C98" w:rsidRDefault="00832706" w:rsidP="00FD478C">
      <w:pPr>
        <w:pStyle w:val="Subtitle"/>
        <w:rPr>
          <w:rFonts w:ascii="Times New Roman" w:hAnsi="Times New Roman" w:cs="Times New Roman"/>
          <w:sz w:val="24"/>
          <w:szCs w:val="24"/>
        </w:rPr>
      </w:pPr>
      <w:r w:rsidRPr="00EF5C98">
        <w:rPr>
          <w:rFonts w:ascii="Times New Roman" w:hAnsi="Times New Roman" w:cs="Times New Roman"/>
          <w:sz w:val="24"/>
          <w:szCs w:val="24"/>
        </w:rPr>
        <w:t>Prashanna Acharya</w:t>
      </w:r>
    </w:p>
    <w:p w14:paraId="3934520C" w14:textId="77777777" w:rsidR="00DF5291" w:rsidRPr="00A83C14" w:rsidRDefault="00DF5291" w:rsidP="00DF5291">
      <w:pPr>
        <w:pStyle w:val="Subtitle"/>
        <w:rPr>
          <w:rFonts w:ascii="Times New Roman" w:hAnsi="Times New Roman" w:cs="Times New Roman"/>
          <w:sz w:val="24"/>
          <w:szCs w:val="24"/>
        </w:rPr>
      </w:pPr>
      <w:r w:rsidRPr="00A83C14">
        <w:rPr>
          <w:rFonts w:ascii="Times New Roman" w:hAnsi="Times New Roman" w:cs="Times New Roman"/>
          <w:sz w:val="24"/>
          <w:szCs w:val="24"/>
        </w:rPr>
        <w:t xml:space="preserve">Algorithms and Data Structures (MSCS-532-M80) </w:t>
      </w:r>
    </w:p>
    <w:p w14:paraId="6DCB7CB2" w14:textId="7A398D75" w:rsidR="00FD478C" w:rsidRPr="00EF5C98" w:rsidRDefault="00832706" w:rsidP="00FD478C">
      <w:pPr>
        <w:pStyle w:val="Subtitle"/>
        <w:rPr>
          <w:rFonts w:ascii="Times New Roman" w:hAnsi="Times New Roman" w:cs="Times New Roman"/>
          <w:sz w:val="24"/>
          <w:szCs w:val="24"/>
        </w:rPr>
      </w:pPr>
      <w:r w:rsidRPr="00EF5C98">
        <w:rPr>
          <w:rFonts w:ascii="Times New Roman" w:hAnsi="Times New Roman" w:cs="Times New Roman"/>
          <w:sz w:val="24"/>
          <w:szCs w:val="24"/>
        </w:rPr>
        <w:t>University of the Cumberlands</w:t>
      </w:r>
    </w:p>
    <w:p w14:paraId="327BA802" w14:textId="77777777" w:rsidR="576062CF" w:rsidRPr="00EF5C98" w:rsidRDefault="576062CF" w:rsidP="00DF3215">
      <w:pPr>
        <w:rPr>
          <w:rFonts w:ascii="Times New Roman" w:hAnsi="Times New Roman" w:cs="Times New Roman"/>
          <w:sz w:val="24"/>
          <w:szCs w:val="24"/>
        </w:rPr>
      </w:pPr>
    </w:p>
    <w:p w14:paraId="4CE92B91" w14:textId="77777777" w:rsidR="717E282B" w:rsidRPr="00EF5C98" w:rsidRDefault="717E282B" w:rsidP="00DF3215">
      <w:pPr>
        <w:rPr>
          <w:rFonts w:ascii="Times New Roman" w:hAnsi="Times New Roman" w:cs="Times New Roman"/>
          <w:sz w:val="24"/>
          <w:szCs w:val="24"/>
        </w:rPr>
      </w:pPr>
    </w:p>
    <w:p w14:paraId="28394786" w14:textId="77777777" w:rsidR="717E282B" w:rsidRPr="00EF5C98" w:rsidRDefault="717E282B" w:rsidP="00DF3215">
      <w:pPr>
        <w:rPr>
          <w:rFonts w:ascii="Times New Roman" w:hAnsi="Times New Roman" w:cs="Times New Roman"/>
          <w:sz w:val="24"/>
          <w:szCs w:val="24"/>
        </w:rPr>
      </w:pPr>
    </w:p>
    <w:p w14:paraId="38799E19" w14:textId="77777777" w:rsidR="717E282B" w:rsidRPr="00EF5C98" w:rsidRDefault="717E282B" w:rsidP="00DF3215">
      <w:pPr>
        <w:rPr>
          <w:rFonts w:ascii="Times New Roman" w:hAnsi="Times New Roman" w:cs="Times New Roman"/>
          <w:sz w:val="24"/>
          <w:szCs w:val="24"/>
        </w:rPr>
      </w:pPr>
    </w:p>
    <w:p w14:paraId="2CB2E453" w14:textId="77777777" w:rsidR="717E282B" w:rsidRPr="00EF5C98" w:rsidRDefault="717E282B" w:rsidP="00DF3215">
      <w:pPr>
        <w:rPr>
          <w:rFonts w:ascii="Times New Roman" w:hAnsi="Times New Roman" w:cs="Times New Roman"/>
          <w:sz w:val="24"/>
          <w:szCs w:val="24"/>
        </w:rPr>
      </w:pPr>
    </w:p>
    <w:p w14:paraId="65EE0351" w14:textId="77777777" w:rsidR="709762D6" w:rsidRPr="00EF5C98" w:rsidRDefault="709762D6" w:rsidP="00DF3215">
      <w:pPr>
        <w:rPr>
          <w:rFonts w:ascii="Times New Roman" w:hAnsi="Times New Roman" w:cs="Times New Roman"/>
          <w:sz w:val="24"/>
          <w:szCs w:val="24"/>
        </w:rPr>
      </w:pPr>
    </w:p>
    <w:p w14:paraId="770218FB" w14:textId="77777777" w:rsidR="709762D6" w:rsidRDefault="709762D6" w:rsidP="00DF3215">
      <w:pPr>
        <w:rPr>
          <w:rFonts w:ascii="Times New Roman" w:hAnsi="Times New Roman" w:cs="Times New Roman"/>
          <w:sz w:val="24"/>
          <w:szCs w:val="24"/>
        </w:rPr>
      </w:pPr>
    </w:p>
    <w:p w14:paraId="4A6A6D80" w14:textId="77777777" w:rsidR="00DF5291" w:rsidRPr="00A83C14" w:rsidRDefault="00DF5291" w:rsidP="00DF5291">
      <w:pPr>
        <w:ind w:firstLine="0"/>
        <w:jc w:val="center"/>
        <w:rPr>
          <w:rFonts w:ascii="Times New Roman" w:hAnsi="Times New Roman" w:cs="Times New Roman"/>
          <w:sz w:val="24"/>
          <w:szCs w:val="24"/>
        </w:rPr>
      </w:pPr>
      <w:r w:rsidRPr="00A83C14">
        <w:rPr>
          <w:rFonts w:ascii="Times New Roman" w:hAnsi="Times New Roman" w:cs="Times New Roman"/>
          <w:sz w:val="24"/>
          <w:szCs w:val="24"/>
        </w:rPr>
        <w:t xml:space="preserve">GitHub Link: </w:t>
      </w:r>
      <w:hyperlink r:id="rId11" w:history="1">
        <w:r w:rsidRPr="00A83C14">
          <w:rPr>
            <w:rStyle w:val="Hyperlink"/>
            <w:rFonts w:ascii="Times New Roman" w:hAnsi="Times New Roman" w:cs="Times New Roman"/>
            <w:sz w:val="24"/>
            <w:szCs w:val="24"/>
          </w:rPr>
          <w:t>https://github.com/prashcodes10</w:t>
        </w:r>
      </w:hyperlink>
      <w:r w:rsidRPr="00A83C14">
        <w:rPr>
          <w:rFonts w:ascii="Times New Roman" w:hAnsi="Times New Roman" w:cs="Times New Roman"/>
          <w:sz w:val="24"/>
          <w:szCs w:val="24"/>
        </w:rPr>
        <w:t xml:space="preserve"> </w:t>
      </w:r>
    </w:p>
    <w:p w14:paraId="385DFA11" w14:textId="77777777" w:rsidR="00E56246" w:rsidRDefault="00E56246" w:rsidP="00DF3215">
      <w:pPr>
        <w:rPr>
          <w:rFonts w:ascii="Times New Roman" w:hAnsi="Times New Roman" w:cs="Times New Roman"/>
          <w:sz w:val="24"/>
          <w:szCs w:val="24"/>
        </w:rPr>
      </w:pPr>
    </w:p>
    <w:p w14:paraId="5FBA9D05" w14:textId="77777777" w:rsidR="007D6877" w:rsidRDefault="007D6877" w:rsidP="00DF3215">
      <w:pPr>
        <w:rPr>
          <w:rFonts w:ascii="Times New Roman" w:hAnsi="Times New Roman" w:cs="Times New Roman"/>
          <w:sz w:val="24"/>
          <w:szCs w:val="24"/>
        </w:rPr>
      </w:pPr>
    </w:p>
    <w:p w14:paraId="0AD6A80B" w14:textId="29B97135" w:rsidR="007D6877" w:rsidRDefault="007D6877" w:rsidP="007D6877">
      <w:pPr>
        <w:ind w:firstLine="0"/>
        <w:rPr>
          <w:rFonts w:ascii="Times New Roman" w:hAnsi="Times New Roman" w:cs="Times New Roman"/>
          <w:sz w:val="24"/>
          <w:szCs w:val="24"/>
        </w:rPr>
      </w:pPr>
      <w:r>
        <w:rPr>
          <w:rFonts w:ascii="Times New Roman" w:hAnsi="Times New Roman" w:cs="Times New Roman"/>
          <w:sz w:val="24"/>
          <w:szCs w:val="24"/>
        </w:rPr>
        <w:lastRenderedPageBreak/>
        <w:t>Implementation</w:t>
      </w:r>
    </w:p>
    <w:p w14:paraId="367BC63C" w14:textId="76B21BB2" w:rsidR="007D6877" w:rsidRDefault="00BE2F4A" w:rsidP="007D6877">
      <w:pPr>
        <w:rPr>
          <w:rFonts w:ascii="Times New Roman" w:hAnsi="Times New Roman" w:cs="Times New Roman"/>
          <w:sz w:val="24"/>
          <w:szCs w:val="24"/>
        </w:rPr>
      </w:pPr>
      <w:r w:rsidRPr="00BE2F4A">
        <w:rPr>
          <w:rFonts w:ascii="Times New Roman" w:hAnsi="Times New Roman" w:cs="Times New Roman"/>
          <w:sz w:val="24"/>
          <w:szCs w:val="24"/>
        </w:rPr>
        <w:drawing>
          <wp:anchor distT="0" distB="0" distL="114300" distR="114300" simplePos="0" relativeHeight="251658240" behindDoc="0" locked="0" layoutInCell="1" allowOverlap="1" wp14:anchorId="21861193" wp14:editId="29DD71D4">
            <wp:simplePos x="0" y="0"/>
            <wp:positionH relativeFrom="margin">
              <wp:align>left</wp:align>
            </wp:positionH>
            <wp:positionV relativeFrom="paragraph">
              <wp:posOffset>2802255</wp:posOffset>
            </wp:positionV>
            <wp:extent cx="5952744" cy="4837176"/>
            <wp:effectExtent l="0" t="0" r="0" b="1905"/>
            <wp:wrapTopAndBottom/>
            <wp:docPr id="12565636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63697" name="Picture 1"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52744" cy="4837176"/>
                    </a:xfrm>
                    <a:prstGeom prst="rect">
                      <a:avLst/>
                    </a:prstGeom>
                  </pic:spPr>
                </pic:pic>
              </a:graphicData>
            </a:graphic>
          </wp:anchor>
        </w:drawing>
      </w:r>
      <w:r w:rsidR="007D6877" w:rsidRPr="007D6877">
        <w:rPr>
          <w:rFonts w:ascii="Times New Roman" w:hAnsi="Times New Roman" w:cs="Times New Roman"/>
          <w:sz w:val="24"/>
          <w:szCs w:val="24"/>
        </w:rPr>
        <w:t xml:space="preserve">The </w:t>
      </w:r>
      <w:r w:rsidR="007D6877">
        <w:rPr>
          <w:rFonts w:ascii="Times New Roman" w:hAnsi="Times New Roman" w:cs="Times New Roman"/>
          <w:sz w:val="24"/>
          <w:szCs w:val="24"/>
        </w:rPr>
        <w:t>below</w:t>
      </w:r>
      <w:r w:rsidR="007D6877" w:rsidRPr="007D6877">
        <w:rPr>
          <w:rFonts w:ascii="Times New Roman" w:hAnsi="Times New Roman" w:cs="Times New Roman"/>
          <w:sz w:val="24"/>
          <w:szCs w:val="24"/>
        </w:rPr>
        <w:t xml:space="preserve"> Python program implements five foundational data structures: arrays, matrices, stacks, queues, and singly linked lists. Each data structure is built from scratch without relying on Python’s built-in data structures, demonstrating fundamental operations. Arrays support insertion, deletion, and access by index. Matrices extend arrays to two dimensions, enabling row and column manipulation. Stacks and queues are implemented using arrays, where stacks follow a last-in-first-out (LIFO) principle and queues follow a first-in-first-out (FIFO) principle. The singly linked list is built using nodes connected by pointers, supporting dynamic insertion and deletion at both the head and tail.</w:t>
      </w:r>
    </w:p>
    <w:p w14:paraId="7B9D8466" w14:textId="26466C36" w:rsidR="00BE2F4A" w:rsidRPr="007D6877" w:rsidRDefault="00BE2F4A" w:rsidP="007D6877">
      <w:pPr>
        <w:rPr>
          <w:rFonts w:ascii="Times New Roman" w:hAnsi="Times New Roman" w:cs="Times New Roman"/>
          <w:sz w:val="24"/>
          <w:szCs w:val="24"/>
        </w:rPr>
      </w:pPr>
    </w:p>
    <w:p w14:paraId="3408F276" w14:textId="77777777" w:rsidR="007D6877" w:rsidRDefault="007D6877" w:rsidP="007D6877">
      <w:pPr>
        <w:ind w:firstLine="0"/>
        <w:rPr>
          <w:rFonts w:ascii="Times New Roman" w:hAnsi="Times New Roman" w:cs="Times New Roman"/>
          <w:b/>
          <w:bCs/>
          <w:sz w:val="24"/>
          <w:szCs w:val="24"/>
        </w:rPr>
      </w:pPr>
      <w:r w:rsidRPr="007D6877">
        <w:rPr>
          <w:rFonts w:ascii="Times New Roman" w:hAnsi="Times New Roman" w:cs="Times New Roman"/>
          <w:b/>
          <w:bCs/>
          <w:sz w:val="24"/>
          <w:szCs w:val="24"/>
        </w:rPr>
        <w:lastRenderedPageBreak/>
        <w:t>Performance Analysis</w:t>
      </w:r>
    </w:p>
    <w:p w14:paraId="40F726B3" w14:textId="44869CEE" w:rsidR="00BE2F4A" w:rsidRPr="007D6877" w:rsidRDefault="00BE2F4A" w:rsidP="007D6877">
      <w:pPr>
        <w:ind w:firstLine="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B3F2788" wp14:editId="7A3DB447">
            <wp:extent cx="5943600" cy="3962400"/>
            <wp:effectExtent l="0" t="0" r="0" b="0"/>
            <wp:docPr id="195754448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44486" name="Picture 1" descr="A graph with a li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64A6751" w14:textId="77777777" w:rsidR="007D6877" w:rsidRPr="007D6877" w:rsidRDefault="007D6877" w:rsidP="007D6877">
      <w:pPr>
        <w:ind w:firstLine="0"/>
        <w:rPr>
          <w:rFonts w:ascii="Times New Roman" w:hAnsi="Times New Roman" w:cs="Times New Roman"/>
          <w:sz w:val="24"/>
          <w:szCs w:val="24"/>
        </w:rPr>
      </w:pPr>
      <w:r w:rsidRPr="007D6877">
        <w:rPr>
          <w:rFonts w:ascii="Times New Roman" w:hAnsi="Times New Roman" w:cs="Times New Roman"/>
          <w:b/>
          <w:bCs/>
          <w:sz w:val="24"/>
          <w:szCs w:val="24"/>
        </w:rPr>
        <w:t>Arrays:</w:t>
      </w:r>
      <w:r w:rsidRPr="007D6877">
        <w:rPr>
          <w:rFonts w:ascii="Times New Roman" w:hAnsi="Times New Roman" w:cs="Times New Roman"/>
          <w:sz w:val="24"/>
          <w:szCs w:val="24"/>
        </w:rPr>
        <w:t xml:space="preserve"> Accessing elements in an array is O(1) due to direct indexing. Insertion and deletion are O(n) in the worst case because elements may need to be shifted to maintain order.</w:t>
      </w:r>
    </w:p>
    <w:p w14:paraId="7F6A6F14" w14:textId="77777777" w:rsidR="007D6877" w:rsidRPr="007D6877" w:rsidRDefault="007D6877" w:rsidP="007D6877">
      <w:pPr>
        <w:ind w:firstLine="0"/>
        <w:rPr>
          <w:rFonts w:ascii="Times New Roman" w:hAnsi="Times New Roman" w:cs="Times New Roman"/>
          <w:sz w:val="24"/>
          <w:szCs w:val="24"/>
        </w:rPr>
      </w:pPr>
      <w:r w:rsidRPr="007D6877">
        <w:rPr>
          <w:rFonts w:ascii="Times New Roman" w:hAnsi="Times New Roman" w:cs="Times New Roman"/>
          <w:b/>
          <w:bCs/>
          <w:sz w:val="24"/>
          <w:szCs w:val="24"/>
        </w:rPr>
        <w:t>Matrices:</w:t>
      </w:r>
      <w:r w:rsidRPr="007D6877">
        <w:rPr>
          <w:rFonts w:ascii="Times New Roman" w:hAnsi="Times New Roman" w:cs="Times New Roman"/>
          <w:sz w:val="24"/>
          <w:szCs w:val="24"/>
        </w:rPr>
        <w:t xml:space="preserve"> Operations on a fixed-size matrix take O(1) for single element access or modification. Iterating through the matrix is O(n × m), where n and m are the number of rows and columns.</w:t>
      </w:r>
    </w:p>
    <w:p w14:paraId="31345E9C" w14:textId="77777777" w:rsidR="007D6877" w:rsidRPr="007D6877" w:rsidRDefault="007D6877" w:rsidP="007D6877">
      <w:pPr>
        <w:ind w:firstLine="0"/>
        <w:rPr>
          <w:rFonts w:ascii="Times New Roman" w:hAnsi="Times New Roman" w:cs="Times New Roman"/>
          <w:sz w:val="24"/>
          <w:szCs w:val="24"/>
        </w:rPr>
      </w:pPr>
      <w:r w:rsidRPr="007D6877">
        <w:rPr>
          <w:rFonts w:ascii="Times New Roman" w:hAnsi="Times New Roman" w:cs="Times New Roman"/>
          <w:b/>
          <w:bCs/>
          <w:sz w:val="24"/>
          <w:szCs w:val="24"/>
        </w:rPr>
        <w:t>Stacks and Queues (Array-based):</w:t>
      </w:r>
      <w:r w:rsidRPr="007D6877">
        <w:rPr>
          <w:rFonts w:ascii="Times New Roman" w:hAnsi="Times New Roman" w:cs="Times New Roman"/>
          <w:sz w:val="24"/>
          <w:szCs w:val="24"/>
        </w:rPr>
        <w:t xml:space="preserve"> Push, pop, enqueue, and dequeue operations are O(1) on average for stacks and O(n) for queue dequeue (since elements are shifted). Using a linked list for queues can reduce dequeue time to O(1).</w:t>
      </w:r>
    </w:p>
    <w:p w14:paraId="411E4264" w14:textId="77777777" w:rsidR="007D6877" w:rsidRPr="007D6877" w:rsidRDefault="007D6877" w:rsidP="007D6877">
      <w:pPr>
        <w:ind w:firstLine="0"/>
        <w:rPr>
          <w:rFonts w:ascii="Times New Roman" w:hAnsi="Times New Roman" w:cs="Times New Roman"/>
          <w:sz w:val="24"/>
          <w:szCs w:val="24"/>
        </w:rPr>
      </w:pPr>
      <w:r w:rsidRPr="007D6877">
        <w:rPr>
          <w:rFonts w:ascii="Times New Roman" w:hAnsi="Times New Roman" w:cs="Times New Roman"/>
          <w:b/>
          <w:bCs/>
          <w:sz w:val="24"/>
          <w:szCs w:val="24"/>
        </w:rPr>
        <w:t>Linked Lists:</w:t>
      </w:r>
      <w:r w:rsidRPr="007D6877">
        <w:rPr>
          <w:rFonts w:ascii="Times New Roman" w:hAnsi="Times New Roman" w:cs="Times New Roman"/>
          <w:sz w:val="24"/>
          <w:szCs w:val="24"/>
        </w:rPr>
        <w:t xml:space="preserve"> Insertion and deletion at the head are O(1), while insertion/deletion at the tail or arbitrary positions is O(n) due to traversal. Access by index requires O(n) time, making linked lists less efficient than arrays for random access.</w:t>
      </w:r>
    </w:p>
    <w:p w14:paraId="40E5C740" w14:textId="77777777" w:rsidR="007D6877" w:rsidRDefault="007D6877" w:rsidP="00437823">
      <w:pPr>
        <w:rPr>
          <w:rFonts w:ascii="Times New Roman" w:hAnsi="Times New Roman" w:cs="Times New Roman"/>
          <w:sz w:val="24"/>
          <w:szCs w:val="24"/>
        </w:rPr>
      </w:pPr>
      <w:r w:rsidRPr="007D6877">
        <w:rPr>
          <w:rFonts w:ascii="Times New Roman" w:hAnsi="Times New Roman" w:cs="Times New Roman"/>
          <w:sz w:val="24"/>
          <w:szCs w:val="24"/>
        </w:rPr>
        <w:lastRenderedPageBreak/>
        <w:t>The trade-offs highlight that arrays excel at fast random access but incur shifting costs for insertion/deletion, whereas linked lists provide dynamic memory usage with efficient head operations but slower indexed access.</w:t>
      </w:r>
    </w:p>
    <w:p w14:paraId="70F4ADB1" w14:textId="111F5127" w:rsidR="007D6877" w:rsidRPr="007D6877" w:rsidRDefault="007D6877" w:rsidP="007D6877">
      <w:pPr>
        <w:ind w:firstLine="0"/>
        <w:rPr>
          <w:rFonts w:ascii="Times New Roman" w:hAnsi="Times New Roman" w:cs="Times New Roman"/>
          <w:b/>
          <w:bCs/>
          <w:sz w:val="24"/>
          <w:szCs w:val="24"/>
        </w:rPr>
      </w:pPr>
      <w:r w:rsidRPr="007D6877">
        <w:rPr>
          <w:rFonts w:ascii="Times New Roman" w:hAnsi="Times New Roman" w:cs="Times New Roman"/>
          <w:b/>
          <w:bCs/>
          <w:sz w:val="24"/>
          <w:szCs w:val="24"/>
        </w:rPr>
        <w:t>Practical Applications</w:t>
      </w:r>
    </w:p>
    <w:p w14:paraId="26D5E9FF" w14:textId="77777777" w:rsidR="007D6877" w:rsidRPr="007D6877" w:rsidRDefault="007D6877" w:rsidP="00437823">
      <w:pPr>
        <w:rPr>
          <w:rFonts w:ascii="Times New Roman" w:hAnsi="Times New Roman" w:cs="Times New Roman"/>
          <w:sz w:val="24"/>
          <w:szCs w:val="24"/>
        </w:rPr>
      </w:pPr>
      <w:r w:rsidRPr="007D6877">
        <w:rPr>
          <w:rFonts w:ascii="Times New Roman" w:hAnsi="Times New Roman" w:cs="Times New Roman"/>
          <w:sz w:val="24"/>
          <w:szCs w:val="24"/>
        </w:rPr>
        <w:t>Arrays and Matrices are widely used in applications requiring fast indexing and multi-dimensional storage, such as image processing, scientific computing, and game development. Stacks are ideal for expression evaluation, backtracking algorithms, and undo functionalities. Queues are applied in task scheduling, breadth-first search, and real-time event handling. Linked lists are suitable for scenarios requiring frequent insertion and deletion, such as memory management, dynamic lists, and adjacency lists in graph representations.</w:t>
      </w:r>
    </w:p>
    <w:p w14:paraId="777EA9C9" w14:textId="5B0D84A4" w:rsidR="007D6877" w:rsidRDefault="007D6877" w:rsidP="00BE2F4A">
      <w:pPr>
        <w:rPr>
          <w:rFonts w:ascii="Times New Roman" w:hAnsi="Times New Roman" w:cs="Times New Roman"/>
          <w:sz w:val="24"/>
          <w:szCs w:val="24"/>
        </w:rPr>
      </w:pPr>
      <w:r w:rsidRPr="007D6877">
        <w:rPr>
          <w:rFonts w:ascii="Times New Roman" w:hAnsi="Times New Roman" w:cs="Times New Roman"/>
          <w:sz w:val="24"/>
          <w:szCs w:val="24"/>
        </w:rPr>
        <w:t xml:space="preserve">Choosing the right data structure depends on the use case: arrays are preferred for speed in indexed access and compact memory storage, whereas linked lists are useful for dynamic, </w:t>
      </w:r>
      <w:r w:rsidR="00BE2F4A" w:rsidRPr="007D6877">
        <w:rPr>
          <w:rFonts w:ascii="Times New Roman" w:hAnsi="Times New Roman" w:cs="Times New Roman"/>
          <w:sz w:val="24"/>
          <w:szCs w:val="24"/>
        </w:rPr>
        <w:t>frequently changing</w:t>
      </w:r>
      <w:r w:rsidRPr="007D6877">
        <w:rPr>
          <w:rFonts w:ascii="Times New Roman" w:hAnsi="Times New Roman" w:cs="Times New Roman"/>
          <w:sz w:val="24"/>
          <w:szCs w:val="24"/>
        </w:rPr>
        <w:t xml:space="preserve"> datasets. Stacks and queues can be implemented with either arrays or linked lists depending on whether memory overhead or operation speed is more critical.</w:t>
      </w:r>
    </w:p>
    <w:p w14:paraId="25BF0DFE" w14:textId="77777777" w:rsidR="00E8084F" w:rsidRDefault="00E8084F" w:rsidP="007D6877">
      <w:pPr>
        <w:ind w:firstLine="0"/>
        <w:rPr>
          <w:rFonts w:ascii="Times New Roman" w:hAnsi="Times New Roman" w:cs="Times New Roman"/>
          <w:sz w:val="24"/>
          <w:szCs w:val="24"/>
        </w:rPr>
      </w:pPr>
    </w:p>
    <w:p w14:paraId="686300B4" w14:textId="77777777" w:rsidR="00E8084F" w:rsidRDefault="00E8084F" w:rsidP="007D6877">
      <w:pPr>
        <w:ind w:firstLine="0"/>
        <w:rPr>
          <w:rFonts w:ascii="Times New Roman" w:hAnsi="Times New Roman" w:cs="Times New Roman"/>
          <w:sz w:val="24"/>
          <w:szCs w:val="24"/>
        </w:rPr>
      </w:pPr>
    </w:p>
    <w:p w14:paraId="72D03F9B" w14:textId="77777777" w:rsidR="00E8084F" w:rsidRDefault="00E8084F" w:rsidP="007D6877">
      <w:pPr>
        <w:ind w:firstLine="0"/>
        <w:rPr>
          <w:rFonts w:ascii="Times New Roman" w:hAnsi="Times New Roman" w:cs="Times New Roman"/>
          <w:sz w:val="24"/>
          <w:szCs w:val="24"/>
        </w:rPr>
      </w:pPr>
    </w:p>
    <w:p w14:paraId="3B37EFCA" w14:textId="77777777" w:rsidR="00E8084F" w:rsidRDefault="00E8084F" w:rsidP="007D6877">
      <w:pPr>
        <w:ind w:firstLine="0"/>
        <w:rPr>
          <w:rFonts w:ascii="Times New Roman" w:hAnsi="Times New Roman" w:cs="Times New Roman"/>
          <w:sz w:val="24"/>
          <w:szCs w:val="24"/>
        </w:rPr>
      </w:pPr>
    </w:p>
    <w:p w14:paraId="7CEAD88A" w14:textId="77777777" w:rsidR="00E8084F" w:rsidRDefault="00E8084F" w:rsidP="007D6877">
      <w:pPr>
        <w:ind w:firstLine="0"/>
        <w:rPr>
          <w:rFonts w:ascii="Times New Roman" w:hAnsi="Times New Roman" w:cs="Times New Roman"/>
          <w:sz w:val="24"/>
          <w:szCs w:val="24"/>
        </w:rPr>
      </w:pPr>
    </w:p>
    <w:p w14:paraId="111FE45C" w14:textId="77777777" w:rsidR="00E8084F" w:rsidRDefault="00E8084F" w:rsidP="007D6877">
      <w:pPr>
        <w:ind w:firstLine="0"/>
        <w:rPr>
          <w:rFonts w:ascii="Times New Roman" w:hAnsi="Times New Roman" w:cs="Times New Roman"/>
          <w:sz w:val="24"/>
          <w:szCs w:val="24"/>
        </w:rPr>
      </w:pPr>
    </w:p>
    <w:p w14:paraId="7AEAC0DA" w14:textId="77777777" w:rsidR="00E8084F" w:rsidRDefault="00E8084F" w:rsidP="007D6877">
      <w:pPr>
        <w:ind w:firstLine="0"/>
        <w:rPr>
          <w:rFonts w:ascii="Times New Roman" w:hAnsi="Times New Roman" w:cs="Times New Roman"/>
          <w:sz w:val="24"/>
          <w:szCs w:val="24"/>
        </w:rPr>
      </w:pPr>
    </w:p>
    <w:p w14:paraId="56060447" w14:textId="77777777" w:rsidR="00E8084F" w:rsidRDefault="00E8084F" w:rsidP="007D6877">
      <w:pPr>
        <w:ind w:firstLine="0"/>
        <w:rPr>
          <w:rFonts w:ascii="Times New Roman" w:hAnsi="Times New Roman" w:cs="Times New Roman"/>
          <w:sz w:val="24"/>
          <w:szCs w:val="24"/>
        </w:rPr>
      </w:pPr>
    </w:p>
    <w:p w14:paraId="69472A3C" w14:textId="77777777" w:rsidR="00E8084F" w:rsidRDefault="00E8084F" w:rsidP="007D6877">
      <w:pPr>
        <w:ind w:firstLine="0"/>
        <w:rPr>
          <w:rFonts w:ascii="Times New Roman" w:hAnsi="Times New Roman" w:cs="Times New Roman"/>
          <w:sz w:val="24"/>
          <w:szCs w:val="24"/>
        </w:rPr>
      </w:pPr>
    </w:p>
    <w:p w14:paraId="3ABA9E8C" w14:textId="7C4C1A68" w:rsidR="00E8084F" w:rsidRPr="00BE2F4A" w:rsidRDefault="00E8084F" w:rsidP="007D6877">
      <w:pPr>
        <w:ind w:firstLine="0"/>
        <w:rPr>
          <w:rFonts w:ascii="Times New Roman" w:hAnsi="Times New Roman" w:cs="Times New Roman"/>
          <w:b/>
          <w:bCs/>
          <w:sz w:val="24"/>
          <w:szCs w:val="24"/>
        </w:rPr>
      </w:pPr>
      <w:r w:rsidRPr="00BE2F4A">
        <w:rPr>
          <w:rFonts w:ascii="Times New Roman" w:hAnsi="Times New Roman" w:cs="Times New Roman"/>
          <w:b/>
          <w:bCs/>
          <w:sz w:val="24"/>
          <w:szCs w:val="24"/>
        </w:rPr>
        <w:lastRenderedPageBreak/>
        <w:t>References</w:t>
      </w:r>
    </w:p>
    <w:p w14:paraId="0F84E004" w14:textId="77777777" w:rsidR="00E8084F" w:rsidRPr="00E8084F" w:rsidRDefault="00E8084F" w:rsidP="00E8084F">
      <w:pPr>
        <w:ind w:left="720" w:hanging="720"/>
        <w:rPr>
          <w:rFonts w:ascii="Times New Roman" w:hAnsi="Times New Roman" w:cs="Times New Roman"/>
          <w:sz w:val="24"/>
          <w:szCs w:val="24"/>
        </w:rPr>
      </w:pPr>
      <w:r w:rsidRPr="00E8084F">
        <w:rPr>
          <w:rFonts w:ascii="Times New Roman" w:hAnsi="Times New Roman" w:cs="Times New Roman"/>
          <w:sz w:val="24"/>
          <w:szCs w:val="24"/>
        </w:rPr>
        <w:t xml:space="preserve">Cormen, T. H., Leiserson, C. E., Rivest, R. L., &amp; Stein, C. (2009). </w:t>
      </w:r>
      <w:r w:rsidRPr="00E8084F">
        <w:rPr>
          <w:rFonts w:ascii="Times New Roman" w:hAnsi="Times New Roman" w:cs="Times New Roman"/>
          <w:i/>
          <w:iCs/>
          <w:sz w:val="24"/>
          <w:szCs w:val="24"/>
        </w:rPr>
        <w:t>Introduction to algorithms</w:t>
      </w:r>
      <w:r w:rsidRPr="00E8084F">
        <w:rPr>
          <w:rFonts w:ascii="Times New Roman" w:hAnsi="Times New Roman" w:cs="Times New Roman"/>
          <w:sz w:val="24"/>
          <w:szCs w:val="24"/>
        </w:rPr>
        <w:t xml:space="preserve"> (3rd ed.). MIT Press.</w:t>
      </w:r>
    </w:p>
    <w:p w14:paraId="7792BD8F" w14:textId="77777777" w:rsidR="00E8084F" w:rsidRPr="00E8084F" w:rsidRDefault="00E8084F" w:rsidP="00E8084F">
      <w:pPr>
        <w:ind w:left="720" w:hanging="720"/>
        <w:rPr>
          <w:rFonts w:ascii="Times New Roman" w:hAnsi="Times New Roman" w:cs="Times New Roman"/>
          <w:sz w:val="24"/>
          <w:szCs w:val="24"/>
        </w:rPr>
      </w:pPr>
      <w:r w:rsidRPr="00E8084F">
        <w:rPr>
          <w:rFonts w:ascii="Times New Roman" w:hAnsi="Times New Roman" w:cs="Times New Roman"/>
          <w:sz w:val="24"/>
          <w:szCs w:val="24"/>
        </w:rPr>
        <w:t xml:space="preserve">Goodrich, M. T., Tamassia, R., &amp; Goldwasser, M. H. (2014). </w:t>
      </w:r>
      <w:r w:rsidRPr="00E8084F">
        <w:rPr>
          <w:rFonts w:ascii="Times New Roman" w:hAnsi="Times New Roman" w:cs="Times New Roman"/>
          <w:i/>
          <w:iCs/>
          <w:sz w:val="24"/>
          <w:szCs w:val="24"/>
        </w:rPr>
        <w:t>Data structures and algorithms in Python</w:t>
      </w:r>
      <w:r w:rsidRPr="00E8084F">
        <w:rPr>
          <w:rFonts w:ascii="Times New Roman" w:hAnsi="Times New Roman" w:cs="Times New Roman"/>
          <w:sz w:val="24"/>
          <w:szCs w:val="24"/>
        </w:rPr>
        <w:t>. Wiley.</w:t>
      </w:r>
    </w:p>
    <w:p w14:paraId="537F1B6C" w14:textId="77777777" w:rsidR="00E8084F" w:rsidRPr="00E8084F" w:rsidRDefault="00E8084F" w:rsidP="00E8084F">
      <w:pPr>
        <w:ind w:left="720" w:hanging="720"/>
        <w:rPr>
          <w:rFonts w:ascii="Times New Roman" w:hAnsi="Times New Roman" w:cs="Times New Roman"/>
          <w:sz w:val="24"/>
          <w:szCs w:val="24"/>
        </w:rPr>
      </w:pPr>
      <w:r w:rsidRPr="00E8084F">
        <w:rPr>
          <w:rFonts w:ascii="Times New Roman" w:hAnsi="Times New Roman" w:cs="Times New Roman"/>
          <w:sz w:val="24"/>
          <w:szCs w:val="24"/>
        </w:rPr>
        <w:t xml:space="preserve">Knuth, D. E. (1997). </w:t>
      </w:r>
      <w:r w:rsidRPr="00E8084F">
        <w:rPr>
          <w:rFonts w:ascii="Times New Roman" w:hAnsi="Times New Roman" w:cs="Times New Roman"/>
          <w:i/>
          <w:iCs/>
          <w:sz w:val="24"/>
          <w:szCs w:val="24"/>
        </w:rPr>
        <w:t>The art of computer programming, Volume 1: Fundamental algorithms</w:t>
      </w:r>
      <w:r w:rsidRPr="00E8084F">
        <w:rPr>
          <w:rFonts w:ascii="Times New Roman" w:hAnsi="Times New Roman" w:cs="Times New Roman"/>
          <w:sz w:val="24"/>
          <w:szCs w:val="24"/>
        </w:rPr>
        <w:t xml:space="preserve"> (3rd ed.). Addison-Wesley.</w:t>
      </w:r>
    </w:p>
    <w:p w14:paraId="4E4BDD78" w14:textId="77777777" w:rsidR="00E8084F" w:rsidRPr="00E8084F" w:rsidRDefault="00E8084F" w:rsidP="00E8084F">
      <w:pPr>
        <w:ind w:firstLine="0"/>
        <w:rPr>
          <w:rFonts w:ascii="Times New Roman" w:hAnsi="Times New Roman" w:cs="Times New Roman"/>
          <w:sz w:val="24"/>
          <w:szCs w:val="24"/>
        </w:rPr>
      </w:pPr>
      <w:r w:rsidRPr="00E8084F">
        <w:rPr>
          <w:rFonts w:ascii="Times New Roman" w:hAnsi="Times New Roman" w:cs="Times New Roman"/>
          <w:sz w:val="24"/>
          <w:szCs w:val="24"/>
        </w:rPr>
        <w:t xml:space="preserve">Weiss, M. A. (2013). </w:t>
      </w:r>
      <w:r w:rsidRPr="00E8084F">
        <w:rPr>
          <w:rFonts w:ascii="Times New Roman" w:hAnsi="Times New Roman" w:cs="Times New Roman"/>
          <w:i/>
          <w:iCs/>
          <w:sz w:val="24"/>
          <w:szCs w:val="24"/>
        </w:rPr>
        <w:t>Data structures and algorithm analysis in Python</w:t>
      </w:r>
      <w:r w:rsidRPr="00E8084F">
        <w:rPr>
          <w:rFonts w:ascii="Times New Roman" w:hAnsi="Times New Roman" w:cs="Times New Roman"/>
          <w:sz w:val="24"/>
          <w:szCs w:val="24"/>
        </w:rPr>
        <w:t xml:space="preserve"> (2nd ed.). Pearson.</w:t>
      </w:r>
    </w:p>
    <w:p w14:paraId="4F7C1943" w14:textId="5BEF9959" w:rsidR="00E8084F" w:rsidRPr="00E8084F" w:rsidRDefault="00E8084F" w:rsidP="00E8084F">
      <w:pPr>
        <w:ind w:left="720" w:hanging="720"/>
        <w:rPr>
          <w:rFonts w:ascii="Times New Roman" w:hAnsi="Times New Roman" w:cs="Times New Roman"/>
          <w:sz w:val="24"/>
          <w:szCs w:val="24"/>
        </w:rPr>
      </w:pPr>
      <w:r w:rsidRPr="00E8084F">
        <w:rPr>
          <w:rFonts w:ascii="Times New Roman" w:hAnsi="Times New Roman" w:cs="Times New Roman"/>
          <w:sz w:val="24"/>
          <w:szCs w:val="24"/>
        </w:rPr>
        <w:t xml:space="preserve">Python Software Foundation. (2025). </w:t>
      </w:r>
      <w:r w:rsidRPr="00E8084F">
        <w:rPr>
          <w:rFonts w:ascii="Times New Roman" w:hAnsi="Times New Roman" w:cs="Times New Roman"/>
          <w:i/>
          <w:iCs/>
          <w:sz w:val="24"/>
          <w:szCs w:val="24"/>
        </w:rPr>
        <w:t>Python documentation: Data structures</w:t>
      </w:r>
      <w:r w:rsidRPr="00E8084F">
        <w:rPr>
          <w:rFonts w:ascii="Times New Roman" w:hAnsi="Times New Roman" w:cs="Times New Roman"/>
          <w:sz w:val="24"/>
          <w:szCs w:val="24"/>
        </w:rPr>
        <w:t>. https://docs.python.org/3/tutorial/datastructures.html</w:t>
      </w:r>
    </w:p>
    <w:p w14:paraId="66E202EB" w14:textId="10524017" w:rsidR="00E8084F" w:rsidRPr="00E8084F" w:rsidRDefault="00E8084F" w:rsidP="00E8084F">
      <w:pPr>
        <w:ind w:left="720" w:hanging="720"/>
        <w:rPr>
          <w:rFonts w:ascii="Times New Roman" w:hAnsi="Times New Roman" w:cs="Times New Roman"/>
          <w:sz w:val="24"/>
          <w:szCs w:val="24"/>
        </w:rPr>
      </w:pPr>
      <w:r w:rsidRPr="00E8084F">
        <w:rPr>
          <w:rFonts w:ascii="Times New Roman" w:hAnsi="Times New Roman" w:cs="Times New Roman"/>
          <w:sz w:val="24"/>
          <w:szCs w:val="24"/>
        </w:rPr>
        <w:t xml:space="preserve">GeeksforGeeks. (2025). </w:t>
      </w:r>
      <w:r w:rsidRPr="00E8084F">
        <w:rPr>
          <w:rFonts w:ascii="Times New Roman" w:hAnsi="Times New Roman" w:cs="Times New Roman"/>
          <w:i/>
          <w:iCs/>
          <w:sz w:val="24"/>
          <w:szCs w:val="24"/>
        </w:rPr>
        <w:t>Arrays, linked lists, stacks, and queues in Python</w:t>
      </w:r>
      <w:r w:rsidRPr="00E8084F">
        <w:rPr>
          <w:rFonts w:ascii="Times New Roman" w:hAnsi="Times New Roman" w:cs="Times New Roman"/>
          <w:sz w:val="24"/>
          <w:szCs w:val="24"/>
        </w:rPr>
        <w:t>. https://www.geeksforgeeks.org</w:t>
      </w:r>
    </w:p>
    <w:p w14:paraId="5D12DDFC" w14:textId="77777777" w:rsidR="00E8084F" w:rsidRPr="007D6877" w:rsidRDefault="00E8084F" w:rsidP="00E8084F">
      <w:pPr>
        <w:ind w:left="720" w:hanging="720"/>
        <w:rPr>
          <w:rFonts w:ascii="Times New Roman" w:hAnsi="Times New Roman" w:cs="Times New Roman"/>
          <w:sz w:val="24"/>
          <w:szCs w:val="24"/>
        </w:rPr>
      </w:pPr>
    </w:p>
    <w:p w14:paraId="00489398" w14:textId="77777777" w:rsidR="007D6877" w:rsidRPr="007D6877" w:rsidRDefault="007D6877" w:rsidP="007D6877">
      <w:pPr>
        <w:ind w:firstLine="0"/>
        <w:rPr>
          <w:rFonts w:ascii="Times New Roman" w:hAnsi="Times New Roman" w:cs="Times New Roman"/>
          <w:sz w:val="24"/>
          <w:szCs w:val="24"/>
        </w:rPr>
      </w:pPr>
    </w:p>
    <w:sectPr w:rsidR="007D6877" w:rsidRPr="007D6877">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0DACD" w14:textId="77777777" w:rsidR="00FA55E4" w:rsidRDefault="00FA55E4">
      <w:pPr>
        <w:spacing w:line="240" w:lineRule="auto"/>
      </w:pPr>
      <w:r>
        <w:separator/>
      </w:r>
    </w:p>
  </w:endnote>
  <w:endnote w:type="continuationSeparator" w:id="0">
    <w:p w14:paraId="2B2C4942" w14:textId="77777777" w:rsidR="00FA55E4" w:rsidRDefault="00FA55E4">
      <w:pPr>
        <w:spacing w:line="240" w:lineRule="auto"/>
      </w:pPr>
      <w:r>
        <w:continuationSeparator/>
      </w:r>
    </w:p>
  </w:endnote>
  <w:endnote w:type="continuationNotice" w:id="1">
    <w:p w14:paraId="602A28FA" w14:textId="77777777" w:rsidR="00FA55E4" w:rsidRDefault="00FA55E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0C884C3" w14:textId="77777777" w:rsidTr="733B038C">
      <w:tc>
        <w:tcPr>
          <w:tcW w:w="3120" w:type="dxa"/>
        </w:tcPr>
        <w:p w14:paraId="7B205D00" w14:textId="77777777" w:rsidR="733B038C" w:rsidRDefault="733B038C" w:rsidP="733B038C">
          <w:pPr>
            <w:pStyle w:val="Header"/>
            <w:ind w:left="-115"/>
          </w:pPr>
        </w:p>
      </w:tc>
      <w:tc>
        <w:tcPr>
          <w:tcW w:w="3120" w:type="dxa"/>
        </w:tcPr>
        <w:p w14:paraId="239CC7B5" w14:textId="77777777" w:rsidR="733B038C" w:rsidRDefault="733B038C" w:rsidP="733B038C">
          <w:pPr>
            <w:pStyle w:val="Header"/>
            <w:jc w:val="center"/>
          </w:pPr>
        </w:p>
      </w:tc>
      <w:tc>
        <w:tcPr>
          <w:tcW w:w="3120" w:type="dxa"/>
        </w:tcPr>
        <w:p w14:paraId="50A62439" w14:textId="77777777" w:rsidR="733B038C" w:rsidRDefault="733B038C" w:rsidP="733B038C">
          <w:pPr>
            <w:pStyle w:val="Header"/>
            <w:ind w:right="-115"/>
            <w:jc w:val="right"/>
          </w:pPr>
        </w:p>
      </w:tc>
    </w:tr>
  </w:tbl>
  <w:p w14:paraId="7799EF73"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D3A883B" w14:textId="77777777" w:rsidTr="733B038C">
      <w:tc>
        <w:tcPr>
          <w:tcW w:w="3120" w:type="dxa"/>
        </w:tcPr>
        <w:p w14:paraId="7F8B8286" w14:textId="77777777" w:rsidR="733B038C" w:rsidRDefault="733B038C" w:rsidP="733B038C">
          <w:pPr>
            <w:pStyle w:val="Header"/>
            <w:ind w:left="-115"/>
          </w:pPr>
        </w:p>
      </w:tc>
      <w:tc>
        <w:tcPr>
          <w:tcW w:w="3120" w:type="dxa"/>
        </w:tcPr>
        <w:p w14:paraId="261B4C43" w14:textId="77777777" w:rsidR="733B038C" w:rsidRDefault="733B038C" w:rsidP="733B038C">
          <w:pPr>
            <w:pStyle w:val="Header"/>
            <w:jc w:val="center"/>
          </w:pPr>
        </w:p>
      </w:tc>
      <w:tc>
        <w:tcPr>
          <w:tcW w:w="3120" w:type="dxa"/>
        </w:tcPr>
        <w:p w14:paraId="004975D8" w14:textId="77777777" w:rsidR="733B038C" w:rsidRDefault="733B038C" w:rsidP="733B038C">
          <w:pPr>
            <w:pStyle w:val="Header"/>
            <w:ind w:right="-115"/>
            <w:jc w:val="right"/>
          </w:pPr>
        </w:p>
      </w:tc>
    </w:tr>
  </w:tbl>
  <w:p w14:paraId="69891214"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3021B" w14:textId="77777777" w:rsidR="00FA55E4" w:rsidRDefault="00FA55E4">
      <w:pPr>
        <w:spacing w:line="240" w:lineRule="auto"/>
      </w:pPr>
      <w:r>
        <w:separator/>
      </w:r>
    </w:p>
  </w:footnote>
  <w:footnote w:type="continuationSeparator" w:id="0">
    <w:p w14:paraId="742A848D" w14:textId="77777777" w:rsidR="00FA55E4" w:rsidRDefault="00FA55E4">
      <w:pPr>
        <w:spacing w:line="240" w:lineRule="auto"/>
      </w:pPr>
      <w:r>
        <w:continuationSeparator/>
      </w:r>
    </w:p>
  </w:footnote>
  <w:footnote w:type="continuationNotice" w:id="1">
    <w:p w14:paraId="187BD399" w14:textId="77777777" w:rsidR="00FA55E4" w:rsidRDefault="00FA55E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B2A1ACD" w14:textId="77777777" w:rsidTr="008830C9">
      <w:tc>
        <w:tcPr>
          <w:tcW w:w="3120" w:type="dxa"/>
        </w:tcPr>
        <w:p w14:paraId="4965B303" w14:textId="70F9046A" w:rsidR="00604652" w:rsidRDefault="0092189E" w:rsidP="00604652">
          <w:pPr>
            <w:pStyle w:val="Header"/>
          </w:pPr>
          <w:r>
            <w:t>Assignment</w:t>
          </w:r>
          <w:r w:rsidR="00CB4C32">
            <w:t xml:space="preserve"> </w:t>
          </w:r>
          <w:r w:rsidR="00E828E9">
            <w:t>6</w:t>
          </w:r>
        </w:p>
      </w:tc>
      <w:tc>
        <w:tcPr>
          <w:tcW w:w="3120" w:type="dxa"/>
        </w:tcPr>
        <w:p w14:paraId="5D914D09" w14:textId="77777777" w:rsidR="00904DBE" w:rsidRDefault="00904DBE" w:rsidP="00904DBE">
          <w:pPr>
            <w:pStyle w:val="Header"/>
            <w:jc w:val="center"/>
          </w:pPr>
        </w:p>
      </w:tc>
      <w:tc>
        <w:tcPr>
          <w:tcW w:w="3120" w:type="dxa"/>
        </w:tcPr>
        <w:p w14:paraId="2A452F08"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5952FC98"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404AE718" w14:textId="77777777" w:rsidTr="00FD478C">
      <w:tc>
        <w:tcPr>
          <w:tcW w:w="3120" w:type="dxa"/>
        </w:tcPr>
        <w:p w14:paraId="4D400763" w14:textId="6CD92F6B" w:rsidR="00E56246" w:rsidRPr="00FD478C" w:rsidRDefault="00DF5291" w:rsidP="00FD478C">
          <w:pPr>
            <w:pStyle w:val="Header"/>
          </w:pPr>
          <w:r>
            <w:t>Assignment</w:t>
          </w:r>
          <w:r w:rsidR="00CB4C32">
            <w:t xml:space="preserve"> </w:t>
          </w:r>
          <w:r w:rsidR="00E828E9">
            <w:t>6</w:t>
          </w:r>
        </w:p>
      </w:tc>
      <w:tc>
        <w:tcPr>
          <w:tcW w:w="3120" w:type="dxa"/>
        </w:tcPr>
        <w:p w14:paraId="2C682E24" w14:textId="77777777" w:rsidR="733B038C" w:rsidRDefault="733B038C" w:rsidP="733B038C">
          <w:pPr>
            <w:pStyle w:val="Header"/>
            <w:jc w:val="center"/>
          </w:pPr>
        </w:p>
      </w:tc>
      <w:tc>
        <w:tcPr>
          <w:tcW w:w="3120" w:type="dxa"/>
        </w:tcPr>
        <w:p w14:paraId="33BEF85D" w14:textId="77777777" w:rsidR="733B038C" w:rsidRDefault="733B038C" w:rsidP="733B038C">
          <w:pPr>
            <w:pStyle w:val="Header"/>
            <w:ind w:right="-115"/>
            <w:jc w:val="right"/>
          </w:pPr>
        </w:p>
      </w:tc>
    </w:tr>
  </w:tbl>
  <w:p w14:paraId="14905F5C"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ED2"/>
    <w:multiLevelType w:val="hybridMultilevel"/>
    <w:tmpl w:val="6BAC0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A21ECF"/>
    <w:multiLevelType w:val="hybridMultilevel"/>
    <w:tmpl w:val="70587FFE"/>
    <w:lvl w:ilvl="0" w:tplc="764CCB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5E7FAD"/>
    <w:multiLevelType w:val="multilevel"/>
    <w:tmpl w:val="C93E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6462CA"/>
    <w:multiLevelType w:val="multilevel"/>
    <w:tmpl w:val="595CA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851282">
    <w:abstractNumId w:val="2"/>
  </w:num>
  <w:num w:numId="2" w16cid:durableId="901989218">
    <w:abstractNumId w:val="3"/>
  </w:num>
  <w:num w:numId="3" w16cid:durableId="1587573151">
    <w:abstractNumId w:val="1"/>
  </w:num>
  <w:num w:numId="4" w16cid:durableId="188698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06"/>
    <w:rsid w:val="00011C15"/>
    <w:rsid w:val="00015902"/>
    <w:rsid w:val="00031409"/>
    <w:rsid w:val="00053042"/>
    <w:rsid w:val="00055042"/>
    <w:rsid w:val="0007694F"/>
    <w:rsid w:val="00080C2A"/>
    <w:rsid w:val="000859FD"/>
    <w:rsid w:val="000B7121"/>
    <w:rsid w:val="000C5F5B"/>
    <w:rsid w:val="000F5355"/>
    <w:rsid w:val="000F68A7"/>
    <w:rsid w:val="00104EED"/>
    <w:rsid w:val="0011164A"/>
    <w:rsid w:val="0011284D"/>
    <w:rsid w:val="001152CA"/>
    <w:rsid w:val="00156020"/>
    <w:rsid w:val="001648E3"/>
    <w:rsid w:val="00182BE1"/>
    <w:rsid w:val="001E1356"/>
    <w:rsid w:val="002300D4"/>
    <w:rsid w:val="00250340"/>
    <w:rsid w:val="0025571C"/>
    <w:rsid w:val="00267B50"/>
    <w:rsid w:val="002B73A1"/>
    <w:rsid w:val="002C3BE4"/>
    <w:rsid w:val="002F7E04"/>
    <w:rsid w:val="00310D17"/>
    <w:rsid w:val="00332693"/>
    <w:rsid w:val="00363505"/>
    <w:rsid w:val="00371250"/>
    <w:rsid w:val="00371BD9"/>
    <w:rsid w:val="00371EE7"/>
    <w:rsid w:val="00377D9B"/>
    <w:rsid w:val="003802BD"/>
    <w:rsid w:val="003A785A"/>
    <w:rsid w:val="003B5F9F"/>
    <w:rsid w:val="003E7D61"/>
    <w:rsid w:val="00415BF4"/>
    <w:rsid w:val="004170D8"/>
    <w:rsid w:val="0042207D"/>
    <w:rsid w:val="00425E34"/>
    <w:rsid w:val="0043732C"/>
    <w:rsid w:val="00437823"/>
    <w:rsid w:val="00446029"/>
    <w:rsid w:val="00471894"/>
    <w:rsid w:val="004C683E"/>
    <w:rsid w:val="004F17F4"/>
    <w:rsid w:val="00500997"/>
    <w:rsid w:val="00500DBE"/>
    <w:rsid w:val="00507445"/>
    <w:rsid w:val="00510987"/>
    <w:rsid w:val="005250F9"/>
    <w:rsid w:val="00530EF3"/>
    <w:rsid w:val="0056383F"/>
    <w:rsid w:val="005746CF"/>
    <w:rsid w:val="005936DA"/>
    <w:rsid w:val="005D714A"/>
    <w:rsid w:val="005E2DDC"/>
    <w:rsid w:val="00603173"/>
    <w:rsid w:val="00604652"/>
    <w:rsid w:val="006105C2"/>
    <w:rsid w:val="00617CBA"/>
    <w:rsid w:val="006309E0"/>
    <w:rsid w:val="006407B5"/>
    <w:rsid w:val="00656F5F"/>
    <w:rsid w:val="0066001F"/>
    <w:rsid w:val="00665BA5"/>
    <w:rsid w:val="00672E7B"/>
    <w:rsid w:val="006A1FDB"/>
    <w:rsid w:val="006C101C"/>
    <w:rsid w:val="006C5511"/>
    <w:rsid w:val="006D2FB2"/>
    <w:rsid w:val="006D63C5"/>
    <w:rsid w:val="006E4B3C"/>
    <w:rsid w:val="006F4709"/>
    <w:rsid w:val="00702B81"/>
    <w:rsid w:val="00710703"/>
    <w:rsid w:val="00727711"/>
    <w:rsid w:val="0074264E"/>
    <w:rsid w:val="00763E7A"/>
    <w:rsid w:val="007702B8"/>
    <w:rsid w:val="00770FEA"/>
    <w:rsid w:val="00796468"/>
    <w:rsid w:val="007A24F4"/>
    <w:rsid w:val="007D4A2B"/>
    <w:rsid w:val="007D4F3F"/>
    <w:rsid w:val="007D6710"/>
    <w:rsid w:val="007D6877"/>
    <w:rsid w:val="007E248D"/>
    <w:rsid w:val="007E2D6A"/>
    <w:rsid w:val="008078FA"/>
    <w:rsid w:val="00823731"/>
    <w:rsid w:val="00832706"/>
    <w:rsid w:val="008439D3"/>
    <w:rsid w:val="00847A0C"/>
    <w:rsid w:val="00873077"/>
    <w:rsid w:val="00877A65"/>
    <w:rsid w:val="00890A7B"/>
    <w:rsid w:val="008A17F2"/>
    <w:rsid w:val="008B1AF7"/>
    <w:rsid w:val="008D3EB0"/>
    <w:rsid w:val="008E24C5"/>
    <w:rsid w:val="008E6344"/>
    <w:rsid w:val="009014A7"/>
    <w:rsid w:val="00904DBE"/>
    <w:rsid w:val="0092189E"/>
    <w:rsid w:val="00925F57"/>
    <w:rsid w:val="00963B7B"/>
    <w:rsid w:val="00992444"/>
    <w:rsid w:val="009C00CC"/>
    <w:rsid w:val="009F0E72"/>
    <w:rsid w:val="00A11EF5"/>
    <w:rsid w:val="00A12042"/>
    <w:rsid w:val="00A17F3D"/>
    <w:rsid w:val="00A20D2B"/>
    <w:rsid w:val="00A210D3"/>
    <w:rsid w:val="00A30A2D"/>
    <w:rsid w:val="00A41623"/>
    <w:rsid w:val="00A5459B"/>
    <w:rsid w:val="00A575C3"/>
    <w:rsid w:val="00A670F8"/>
    <w:rsid w:val="00A75901"/>
    <w:rsid w:val="00A87087"/>
    <w:rsid w:val="00AA6425"/>
    <w:rsid w:val="00AB2802"/>
    <w:rsid w:val="00AD2E34"/>
    <w:rsid w:val="00AF5A99"/>
    <w:rsid w:val="00B0216A"/>
    <w:rsid w:val="00B239C2"/>
    <w:rsid w:val="00B32F80"/>
    <w:rsid w:val="00B3308E"/>
    <w:rsid w:val="00B5233A"/>
    <w:rsid w:val="00BA6612"/>
    <w:rsid w:val="00BB5900"/>
    <w:rsid w:val="00BD2AC9"/>
    <w:rsid w:val="00BE2F4A"/>
    <w:rsid w:val="00BF1410"/>
    <w:rsid w:val="00BF60D2"/>
    <w:rsid w:val="00C14B3F"/>
    <w:rsid w:val="00C26C30"/>
    <w:rsid w:val="00C55F49"/>
    <w:rsid w:val="00C66AE0"/>
    <w:rsid w:val="00C847EC"/>
    <w:rsid w:val="00CA1E31"/>
    <w:rsid w:val="00CB4C32"/>
    <w:rsid w:val="00CC717D"/>
    <w:rsid w:val="00CD7F50"/>
    <w:rsid w:val="00CF17C2"/>
    <w:rsid w:val="00D05467"/>
    <w:rsid w:val="00D113A1"/>
    <w:rsid w:val="00D129B6"/>
    <w:rsid w:val="00D17656"/>
    <w:rsid w:val="00D352AE"/>
    <w:rsid w:val="00DA10A2"/>
    <w:rsid w:val="00DA395D"/>
    <w:rsid w:val="00DA3E96"/>
    <w:rsid w:val="00DE6042"/>
    <w:rsid w:val="00DF1ADF"/>
    <w:rsid w:val="00DF3215"/>
    <w:rsid w:val="00DF5291"/>
    <w:rsid w:val="00E078FD"/>
    <w:rsid w:val="00E22CBC"/>
    <w:rsid w:val="00E23707"/>
    <w:rsid w:val="00E26F3A"/>
    <w:rsid w:val="00E30CC8"/>
    <w:rsid w:val="00E4700B"/>
    <w:rsid w:val="00E53CD9"/>
    <w:rsid w:val="00E56246"/>
    <w:rsid w:val="00E726B8"/>
    <w:rsid w:val="00E75DBF"/>
    <w:rsid w:val="00E8084F"/>
    <w:rsid w:val="00E828E9"/>
    <w:rsid w:val="00E879E7"/>
    <w:rsid w:val="00E95D00"/>
    <w:rsid w:val="00EC12F5"/>
    <w:rsid w:val="00ED0A99"/>
    <w:rsid w:val="00ED619D"/>
    <w:rsid w:val="00EF5C98"/>
    <w:rsid w:val="00F038AE"/>
    <w:rsid w:val="00F43ACD"/>
    <w:rsid w:val="00F648E2"/>
    <w:rsid w:val="00F941E8"/>
    <w:rsid w:val="00FA4C9E"/>
    <w:rsid w:val="00FA55E4"/>
    <w:rsid w:val="00FC3A25"/>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87E5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925F5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82BE1"/>
    <w:rPr>
      <w:color w:val="605E5C"/>
      <w:shd w:val="clear" w:color="auto" w:fill="E1DFDD"/>
    </w:rPr>
  </w:style>
  <w:style w:type="paragraph" w:styleId="ListParagraph">
    <w:name w:val="List Paragraph"/>
    <w:basedOn w:val="Normal"/>
    <w:uiPriority w:val="34"/>
    <w:qFormat/>
    <w:rsid w:val="00182B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prashcodes10"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sh\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895AB12-9E3E-4CB4-A9DB-1842816AD360}">
  <ds:schemaRefs>
    <ds:schemaRef ds:uri="http://schemas.openxmlformats.org/officeDocument/2006/bibliography"/>
  </ds:schemaRefs>
</ds:datastoreItem>
</file>

<file path=customXml/itemProps4.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5</Pages>
  <Words>513</Words>
  <Characters>3121</Characters>
  <Application>Microsoft Office Word</Application>
  <DocSecurity>0</DocSecurity>
  <Lines>80</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2025-11-05T22:29:00Z</dcterms:created>
  <dcterms:modified xsi:type="dcterms:W3CDTF">2025-11-07T00:41:00Z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